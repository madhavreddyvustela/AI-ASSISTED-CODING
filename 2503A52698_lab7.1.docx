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Cambria" w:hAnsi="Cambria"/>
          <w:b/>
          <w:bCs/>
          <w:sz w:val="44"/>
          <w:szCs w:val="44"/>
        </w:rPr>
      </w:pPr>
      <w:r>
        <w:rPr>
          <w:rFonts w:ascii="Cambria" w:hAnsi="Cambria"/>
          <w:b/>
          <w:bCs/>
          <w:sz w:val="44"/>
          <w:szCs w:val="44"/>
        </w:rPr>
        <w:t>AI ASSISTED CODING ASSIGNMENT-7.1</w:t>
      </w:r>
    </w:p>
    <w:p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>Name:V.Madhav Reddy</w:t>
      </w:r>
    </w:p>
    <w:p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>Roll No: 2503A52698</w:t>
      </w:r>
      <w:bookmarkStart w:id="0" w:name="_GoBack"/>
      <w:bookmarkEnd w:id="0"/>
    </w:p>
    <w:p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>Batch:24</w:t>
      </w:r>
    </w:p>
    <w:p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#Q1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Task: Provide a Python snippet with a missing parenthesis in a print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statement (e.g., print&amp;quot;Hello&amp;quot;). Use AI to detect and fix the syntax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error.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# Bug: Missing parentheses in print statement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greet():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print&amp;quot;Hello, AI Debugging Lab!&amp;quot;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greet()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Week4 -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Monday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Requirements: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Run the given code to observe the error.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Apply AI suggestions to correct the syntax.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Use at least 3 assert test cases to confirm the corrected code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works.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mbria" w:cs="Calibri" w:hAnsi="Cambria"/>
          <w:b/>
          <w:bCs/>
          <w:sz w:val="32"/>
          <w:szCs w:val="32"/>
        </w:rPr>
        <w:t>Prompt:</w:t>
      </w:r>
      <w:r>
        <w:rPr>
          <w:rFonts w:ascii="Calibri" w:cs="Calibri" w:hAnsi="Calibri"/>
          <w:sz w:val="28"/>
          <w:szCs w:val="28"/>
        </w:rPr>
        <w:t xml:space="preserve"> Provide a Python snippet with a missing parenthesis in a print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statement (e.g., print&amp;quot;Hello&amp;quot;). Use AI to detect and fix the syntax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error.</w:t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Code: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greet():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message = "Hello, AI Debugging Lab!"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print(message)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return message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result = greet()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assert isinstance(result, str)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assert result == "Hello, AI Debugging Lab!"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assert "AI Debugging" in result</w:t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output: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drawing>
          <wp:inline distT="0" distB="0" distL="0" distR="0">
            <wp:extent cx="5731510" cy="60833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083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#q2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Task: Supply a function where an if-condition mistakenly uses =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instead of ==. Let AI identify and fix the issue.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# Bug: Using assignment (=) instead of comparison (==)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check_number(n):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if n = 10: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return&amp;quot;Ten&amp;quot;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else: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return&amp;quot;Not Ten&amp;quot;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Requirements: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Ask AI to explain why this causes a bug.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Correct the code and verify with 3 assert test cases.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mbria" w:cs="Calibri" w:hAnsi="Cambria"/>
          <w:b/>
          <w:bCs/>
          <w:sz w:val="32"/>
          <w:szCs w:val="32"/>
        </w:rPr>
        <w:t>Prompt:</w:t>
      </w:r>
      <w:r>
        <w:rPr>
          <w:rFonts w:ascii="Calibri" w:cs="Calibri" w:hAnsi="Calibri"/>
          <w:sz w:val="28"/>
          <w:szCs w:val="28"/>
        </w:rPr>
        <w:t xml:space="preserve"> Supply a function where an if-condition mistakenly uses =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instead of ==. Let AI identify and fix the issue.</w:t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Code: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check_number(n):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if n == 10: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return "Ten"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else: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return "Not Ten"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assert check_number(10) == "Ten"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assert check_number(5) == "Not Ten"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assert check_number(-10) == "Not Ten"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print("All 3 tests passed.")</w:t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output: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drawing>
          <wp:inline distT="0" distB="0" distL="0" distR="0">
            <wp:extent cx="5731510" cy="65405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54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#q3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Task: Provide code that attempts to open a non-existent file and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crashes. Use AI to apply safe error handling.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# Bug: Program crashes if file is missing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read_file(filename):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with open(filename,&amp;#39;r&amp;#39;) as f: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return f.read()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print(read_file(&amp;quot;nonexistent.txt&amp;quot;))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Requirements: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Implement a try-except block suggested by AI.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Add a user-friendly error message.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Test with at least 3 scenarios: file exists, file missing, invalid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path.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mbria" w:cs="Calibri" w:hAnsi="Cambria"/>
          <w:b/>
          <w:bCs/>
          <w:sz w:val="32"/>
          <w:szCs w:val="32"/>
        </w:rPr>
        <w:t>Prompt:</w:t>
      </w:r>
      <w:r>
        <w:rPr>
          <w:rFonts w:ascii="Calibri" w:cs="Calibri" w:hAnsi="Calibri"/>
          <w:sz w:val="28"/>
          <w:szCs w:val="28"/>
        </w:rPr>
        <w:t xml:space="preserve"> Provide code that attempts to open a non-existent file and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crashes. Use AI to apply safe error handling.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Code: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from pathlib import Path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from tempfile import TemporaryDirectory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read_file(filename):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try: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with open(filename, "r", encoding="utf-8") as file: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    return file.read()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except FileNotFoundError: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print(f"Error: The file '{filename}' was not found.")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except IsADirectoryError: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print(f"Error: '{filename}' is a directory, not a file.")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except ValueError: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print("Error: The file path cannot be empty or invalid.")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except OSError as error: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print(f"Error: Could not read '{filename}': {error}")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return None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if __name__ == "__main__":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with TemporaryDirectory() as temp_dir: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existing_file = Path(temp_dir) / "example.txt"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existing_file.write_text("This file exists.", encoding="utf-8")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print("Scenario 1 - existing file:")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print(read_file(existing_file))</w:t>
      </w: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print("\nScenario 2 - missing file:")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print(read_file(Path(temp_dir) / "nonexistent.txt"))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print("\nScenario 3 - invalid path:")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print(read_file(""))</w:t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output: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drawing>
          <wp:inline distT="0" distB="0" distL="0" distR="0">
            <wp:extent cx="5731510" cy="1699260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6992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#q4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Task: Give a class where a non-existent method is called (e.g.,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obj.undefined_method()). Use AI to debug and fix.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# Bug: Calling an undefined method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class Car: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start(self):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return&amp;quot;Car started&amp;quot;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my_car = Car()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print(my_car.drive()) # drive() is not defined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Requirements: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Students must analyze whether to define the missing method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or correct the method call.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Use 3 assert tests to confirm the corrected class works.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mbria" w:cs="Calibri" w:hAnsi="Cambria"/>
          <w:b/>
          <w:bCs/>
          <w:sz w:val="32"/>
          <w:szCs w:val="32"/>
        </w:rPr>
        <w:t>Prompt:</w:t>
      </w:r>
      <w:r>
        <w:rPr>
          <w:rFonts w:ascii="Calibri" w:cs="Calibri" w:hAnsi="Calibri"/>
          <w:sz w:val="28"/>
          <w:szCs w:val="28"/>
        </w:rPr>
        <w:t xml:space="preserve"> Give a class where a non-existent method is called (e.g.,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obj.undefined_method()). Use AI to debug and fix.</w:t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Code: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class Car: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def start(self):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    return "Car started"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my_car = Car()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print(my_car.start())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assert isinstance(my_car, Car)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assert callable(my_car.start)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assert my_car.start() == "Car started"</w:t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output: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drawing>
          <wp:inline distT="0" distB="0" distL="0" distR="0">
            <wp:extent cx="5731510" cy="623569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2356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#q5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Task: Provide code that adds an integer and string (&amp;quot;5&amp;quot; + 2) causing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a TypeError. Use AI to resolve the bug.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# Bug: TypeError due to mixing string and integer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add_five(value):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return value + 5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print(add_five(&amp;quot;10&amp;quot;))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Requirements: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 Ask AI for two solutions: type casting and string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mbria" w:cs="Calibri" w:hAnsi="Cambria"/>
          <w:b/>
          <w:bCs/>
          <w:sz w:val="32"/>
          <w:szCs w:val="32"/>
        </w:rPr>
        <w:t>Prompt:</w:t>
      </w:r>
      <w:r>
        <w:rPr>
          <w:rFonts w:ascii="Calibri" w:cs="Calibri" w:hAnsi="Calibri"/>
          <w:sz w:val="28"/>
          <w:szCs w:val="28"/>
        </w:rPr>
        <w:t xml:space="preserve"> Provide code that adds an integer and string (&amp;quot;5&amp;quot; + 2) causing a TypeError. Use AI to resolve the bug.</w:t>
      </w: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Code: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add_five_as_number(value: str) -&gt;int: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"""Convert the input to an integer before adding five."""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return int(value) + 5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def add_five_as_string(value: str) -&gt;str: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"""Convert five to a string before concatenating it with the input."""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    return value + str(5)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value = "10"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print("Type casting solution:", add_five_as_number(value))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print("String solution:", add_five_as_string(value))</w:t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output: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drawing>
          <wp:inline distT="0" distB="0" distL="0" distR="0">
            <wp:extent cx="5731510" cy="584200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84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55</TotalTime>
  <Application>Office</Application>
  <Pages>8</Pages>
  <Words>652</Words>
  <Characters>4012</Characters>
  <Lines>168</Lines>
  <Paragraphs>145</Paragraphs>
  <CharactersWithSpaces>4738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CHAITHRA NAIDU</dc:creator>
  <cp:lastModifiedBy>Mobile phone user</cp:lastModifiedBy>
  <cp:revision>1</cp:revision>
  <dcterms:created xsi:type="dcterms:W3CDTF">2026-09-11T12:49:00Z</dcterms:created>
  <dcterms:modified xsi:type="dcterms:W3CDTF">2026-09-11T13:51:47Z</dcterms:modified>
</cp:coreProperties>
</file>